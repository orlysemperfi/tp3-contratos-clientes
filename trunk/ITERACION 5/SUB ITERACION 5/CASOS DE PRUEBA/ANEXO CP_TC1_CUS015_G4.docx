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C1A2E" w:rsidRDefault="009C1A2E">
      <w:r w:rsidRPr="003E2222">
        <w:rPr>
          <w:noProof/>
          <w:lang w:val="es-ES" w:eastAsia="es-E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n 2" o:spid="_x0000_i1025" type="#_x0000_t75" style="width:440.25pt;height:247.5pt;visibility:visible">
            <v:imagedata r:id="rId4" o:title=""/>
          </v:shape>
        </w:pict>
      </w:r>
    </w:p>
    <w:p w:rsidR="009C1A2E" w:rsidRDefault="009C1A2E">
      <w:r w:rsidRPr="003E2222">
        <w:rPr>
          <w:noProof/>
          <w:lang w:val="es-ES" w:eastAsia="es-ES"/>
        </w:rPr>
        <w:pict>
          <v:shape id="Imagen 1" o:spid="_x0000_i1026" type="#_x0000_t75" style="width:440.25pt;height:247.5pt;visibility:visible">
            <v:imagedata r:id="rId5" o:title=""/>
          </v:shape>
        </w:pict>
      </w:r>
    </w:p>
    <w:p w:rsidR="009C1A2E" w:rsidRDefault="009C1A2E"/>
    <w:p w:rsidR="009C1A2E" w:rsidRDefault="009C1A2E"/>
    <w:p w:rsidR="009C1A2E" w:rsidRDefault="009C1A2E"/>
    <w:p w:rsidR="009C1A2E" w:rsidRDefault="009C1A2E">
      <w:r>
        <w:t>1.</w:t>
      </w:r>
      <w:r w:rsidRPr="003E2222">
        <w:rPr>
          <w:noProof/>
          <w:lang w:val="es-ES" w:eastAsia="es-ES"/>
        </w:rPr>
        <w:pict>
          <v:shape id="Imagen 3" o:spid="_x0000_i1027" type="#_x0000_t75" style="width:420.75pt;height:259.5pt;visibility:visible">
            <v:imagedata r:id="rId6" o:title="" croptop="10223f" cropbottom="5262f" cropleft="9423f" cropright="10443f"/>
          </v:shape>
        </w:pict>
      </w:r>
    </w:p>
    <w:p w:rsidR="009C1A2E" w:rsidRDefault="009C1A2E"/>
    <w:p w:rsidR="009C1A2E" w:rsidRDefault="009C1A2E">
      <w:r w:rsidRPr="003E2222">
        <w:rPr>
          <w:noProof/>
          <w:lang w:val="es-ES" w:eastAsia="es-ES"/>
        </w:rPr>
        <w:pict>
          <v:shape id="Imagen 9" o:spid="_x0000_i1028" type="#_x0000_t75" style="width:369.75pt;height:219pt;visibility:visible">
            <v:imagedata r:id="rId7" o:title="" croptop="10615f" cropbottom="6076f" cropleft="9423f" cropright="10552f"/>
          </v:shape>
        </w:pict>
      </w:r>
    </w:p>
    <w:p w:rsidR="009C1A2E" w:rsidRDefault="009C1A2E"/>
    <w:p w:rsidR="009C1A2E" w:rsidRDefault="009C1A2E"/>
    <w:p w:rsidR="009C1A2E" w:rsidRDefault="009C1A2E"/>
    <w:p w:rsidR="009C1A2E" w:rsidRDefault="009C1A2E"/>
    <w:p w:rsidR="009C1A2E" w:rsidRDefault="009C1A2E">
      <w:r>
        <w:t>2.</w:t>
      </w:r>
    </w:p>
    <w:p w:rsidR="009C1A2E" w:rsidRDefault="009C1A2E">
      <w:r w:rsidRPr="003E2222">
        <w:rPr>
          <w:noProof/>
          <w:lang w:val="es-ES" w:eastAsia="es-ES"/>
        </w:rPr>
        <w:pict>
          <v:shape id="Imagen 5" o:spid="_x0000_i1029" type="#_x0000_t75" style="width:308.25pt;height:150.75pt;visibility:visible">
            <v:imagedata r:id="rId8" o:title="" croptop="9825f" cropbottom="14831f" cropleft="9423f" cropright="9215f"/>
          </v:shape>
        </w:pict>
      </w:r>
    </w:p>
    <w:p w:rsidR="009C1A2E" w:rsidRDefault="009C1A2E"/>
    <w:p w:rsidR="009C1A2E" w:rsidRDefault="009C1A2E">
      <w:r w:rsidRPr="003E2222">
        <w:rPr>
          <w:noProof/>
          <w:lang w:val="es-ES" w:eastAsia="es-ES"/>
        </w:rPr>
        <w:pict>
          <v:shape id="Imagen 7" o:spid="_x0000_i1030" type="#_x0000_t75" style="width:308.25pt;height:145.5pt;visibility:visible">
            <v:imagedata r:id="rId9" o:title="" croptop="9227f" cropbottom="16026f" cropleft="9423f" cropright="9215f"/>
          </v:shape>
        </w:pict>
      </w:r>
    </w:p>
    <w:p w:rsidR="009C1A2E" w:rsidRDefault="009C1A2E"/>
    <w:p w:rsidR="009C1A2E" w:rsidRDefault="009C1A2E"/>
    <w:p w:rsidR="009C1A2E" w:rsidRDefault="009C1A2E"/>
    <w:p w:rsidR="009C1A2E" w:rsidRDefault="009C1A2E"/>
    <w:p w:rsidR="009C1A2E" w:rsidRDefault="009C1A2E"/>
    <w:p w:rsidR="009C1A2E" w:rsidRDefault="009C1A2E"/>
    <w:p w:rsidR="009C1A2E" w:rsidRDefault="009C1A2E"/>
    <w:p w:rsidR="009C1A2E" w:rsidRDefault="009C1A2E"/>
    <w:p w:rsidR="009C1A2E" w:rsidRDefault="009C1A2E"/>
    <w:p w:rsidR="009C1A2E" w:rsidRDefault="009C1A2E"/>
    <w:p w:rsidR="009C1A2E" w:rsidRDefault="009C1A2E"/>
    <w:p w:rsidR="009C1A2E" w:rsidRDefault="009C1A2E"/>
    <w:p w:rsidR="009C1A2E" w:rsidRDefault="009C1A2E">
      <w:r>
        <w:t>3.</w:t>
      </w:r>
    </w:p>
    <w:p w:rsidR="009C1A2E" w:rsidRDefault="009C1A2E">
      <w:r w:rsidRPr="003E2222">
        <w:rPr>
          <w:noProof/>
          <w:lang w:val="es-ES" w:eastAsia="es-ES"/>
        </w:rPr>
        <w:pict>
          <v:shape id="Imagen 10" o:spid="_x0000_i1031" type="#_x0000_t75" style="width:299.25pt;height:185.25pt;visibility:visible">
            <v:imagedata r:id="rId10" o:title="" croptop="9426f" cropbottom="6053f" cropleft="9423f" cropright="10552f"/>
          </v:shape>
        </w:pict>
      </w:r>
    </w:p>
    <w:p w:rsidR="009C1A2E" w:rsidRDefault="009C1A2E"/>
    <w:p w:rsidR="009C1A2E" w:rsidRDefault="009C1A2E">
      <w:r w:rsidRPr="003E2222">
        <w:rPr>
          <w:noProof/>
          <w:lang w:val="es-ES" w:eastAsia="es-ES"/>
        </w:rPr>
        <w:pict>
          <v:shape id="Imagen 11" o:spid="_x0000_i1032" type="#_x0000_t75" style="width:308.25pt;height:179.25pt;visibility:visible">
            <v:imagedata r:id="rId11" o:title="" croptop="9028f" cropbottom="6872f" cropleft="9423f" cropright="9215f"/>
          </v:shape>
        </w:pict>
      </w:r>
    </w:p>
    <w:p w:rsidR="009C1A2E" w:rsidRDefault="009C1A2E"/>
    <w:p w:rsidR="009C1A2E" w:rsidRDefault="009C1A2E"/>
    <w:p w:rsidR="009C1A2E" w:rsidRDefault="009C1A2E"/>
    <w:p w:rsidR="009C1A2E" w:rsidRDefault="009C1A2E">
      <w:bookmarkStart w:id="0" w:name="_GoBack"/>
      <w:bookmarkEnd w:id="0"/>
    </w:p>
    <w:sectPr w:rsidR="009C1A2E" w:rsidSect="001A372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6A1C61"/>
    <w:rsid w:val="000554D8"/>
    <w:rsid w:val="000A0416"/>
    <w:rsid w:val="00150CF2"/>
    <w:rsid w:val="001A3725"/>
    <w:rsid w:val="001D0897"/>
    <w:rsid w:val="00222A39"/>
    <w:rsid w:val="002247FD"/>
    <w:rsid w:val="003E2222"/>
    <w:rsid w:val="00630B82"/>
    <w:rsid w:val="006A1C61"/>
    <w:rsid w:val="00721833"/>
    <w:rsid w:val="007F6F61"/>
    <w:rsid w:val="00805DEB"/>
    <w:rsid w:val="0090253E"/>
    <w:rsid w:val="009C1A2E"/>
    <w:rsid w:val="00AF1B10"/>
    <w:rsid w:val="00C57ABA"/>
    <w:rsid w:val="00DF0F25"/>
    <w:rsid w:val="00DF4D13"/>
    <w:rsid w:val="00E24723"/>
    <w:rsid w:val="00F17233"/>
    <w:rsid w:val="00F4227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es-ES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A3725"/>
    <w:pPr>
      <w:spacing w:after="200" w:line="276" w:lineRule="auto"/>
    </w:pPr>
    <w:rPr>
      <w:lang w:val="es-PE"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6A1C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6A1C6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115</TotalTime>
  <Pages>4</Pages>
  <Words>7</Words>
  <Characters>43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Freddy Huali</dc:creator>
  <cp:keywords/>
  <dc:description/>
  <cp:lastModifiedBy>grojas</cp:lastModifiedBy>
  <cp:revision>8</cp:revision>
  <dcterms:created xsi:type="dcterms:W3CDTF">2013-02-06T04:28:00Z</dcterms:created>
  <dcterms:modified xsi:type="dcterms:W3CDTF">2013-02-06T16:55:00Z</dcterms:modified>
</cp:coreProperties>
</file>